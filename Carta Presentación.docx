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EDCC" w14:textId="1A9E97DF" w:rsidR="00991EE3" w:rsidRPr="00134EB5" w:rsidRDefault="00991EE3">
      <w:pPr>
        <w:rPr>
          <w:rFonts w:ascii="Arial Narrow" w:hAnsi="Arial Narrow" w:cs="Arial"/>
          <w:color w:val="808080"/>
          <w:sz w:val="22"/>
          <w:szCs w:val="22"/>
          <w:u w:val="single"/>
          <w:lang w:val="es-CO"/>
        </w:rPr>
      </w:pPr>
      <w:r w:rsidRPr="00134EB5">
        <w:rPr>
          <w:rFonts w:ascii="Arial Narrow" w:hAnsi="Arial Narrow" w:cs="Arial"/>
          <w:sz w:val="22"/>
          <w:szCs w:val="22"/>
          <w:lang w:val="es-CO"/>
        </w:rPr>
        <w:t xml:space="preserve">Santiago de Cali, </w:t>
      </w:r>
      <w:sdt>
        <w:sdtPr>
          <w:rPr>
            <w:rFonts w:ascii="Arial Narrow" w:hAnsi="Arial Narrow" w:cs="Arial"/>
            <w:sz w:val="22"/>
            <w:szCs w:val="22"/>
            <w:lang w:val="es-CO"/>
          </w:rPr>
          <w:id w:val="1754550425"/>
          <w:placeholder>
            <w:docPart w:val="977976CE66824DDDA034F3453E34955A"/>
          </w:placeholder>
        </w:sdtPr>
        <w:sdtEndPr>
          <w:rPr>
            <w:color w:val="808080"/>
            <w:u w:val="single"/>
          </w:rPr>
        </w:sdtEndPr>
        <w:sdtContent>
          <w:r w:rsidR="00767377">
            <w:rPr>
              <w:rFonts w:ascii="Arial Narrow" w:hAnsi="Arial Narrow" w:cs="Arial"/>
              <w:color w:val="808080"/>
              <w:sz w:val="22"/>
              <w:szCs w:val="22"/>
              <w:u w:val="single"/>
              <w:lang w:val="es-CO"/>
            </w:rPr>
            <w:t>20</w:t>
          </w:r>
        </w:sdtContent>
      </w:sdt>
      <w:r w:rsidRPr="00134EB5">
        <w:rPr>
          <w:rFonts w:ascii="Arial Narrow" w:hAnsi="Arial Narrow" w:cs="Arial"/>
          <w:sz w:val="22"/>
          <w:szCs w:val="22"/>
          <w:lang w:val="es-CO"/>
        </w:rPr>
        <w:t xml:space="preserve"> de </w:t>
      </w:r>
      <w:sdt>
        <w:sdtPr>
          <w:rPr>
            <w:rFonts w:ascii="Arial Narrow" w:hAnsi="Arial Narrow" w:cs="Arial"/>
            <w:sz w:val="22"/>
            <w:szCs w:val="22"/>
            <w:lang w:val="es-CO"/>
          </w:rPr>
          <w:id w:val="294491654"/>
          <w:placeholder>
            <w:docPart w:val="977976CE66824DDDA034F3453E34955A"/>
          </w:placeholder>
        </w:sdtPr>
        <w:sdtEndPr>
          <w:rPr>
            <w:color w:val="808080"/>
            <w:u w:val="single"/>
          </w:rPr>
        </w:sdtEndPr>
        <w:sdtContent>
          <w:r w:rsidR="00767377">
            <w:rPr>
              <w:rFonts w:ascii="Arial Narrow" w:hAnsi="Arial Narrow" w:cs="Arial"/>
              <w:color w:val="808080"/>
              <w:sz w:val="22"/>
              <w:szCs w:val="22"/>
              <w:u w:val="single"/>
              <w:lang w:val="es-CO"/>
            </w:rPr>
            <w:t>05</w:t>
          </w:r>
        </w:sdtContent>
      </w:sdt>
      <w:r w:rsidRPr="00134EB5">
        <w:rPr>
          <w:rFonts w:ascii="Arial Narrow" w:hAnsi="Arial Narrow" w:cs="Arial"/>
          <w:sz w:val="22"/>
          <w:szCs w:val="22"/>
          <w:lang w:val="es-CO"/>
        </w:rPr>
        <w:t xml:space="preserve"> de </w:t>
      </w:r>
      <w:sdt>
        <w:sdtPr>
          <w:rPr>
            <w:rFonts w:ascii="Arial Narrow" w:hAnsi="Arial Narrow" w:cs="Arial"/>
            <w:sz w:val="22"/>
            <w:szCs w:val="22"/>
            <w:lang w:val="es-CO"/>
          </w:rPr>
          <w:id w:val="1738197858"/>
          <w:placeholder>
            <w:docPart w:val="977976CE66824DDDA034F3453E34955A"/>
          </w:placeholder>
        </w:sdtPr>
        <w:sdtEndPr>
          <w:rPr>
            <w:color w:val="808080"/>
            <w:u w:val="single"/>
          </w:rPr>
        </w:sdtEndPr>
        <w:sdtContent>
          <w:r w:rsidR="00767377">
            <w:rPr>
              <w:rFonts w:ascii="Arial Narrow" w:hAnsi="Arial Narrow" w:cs="Arial"/>
              <w:color w:val="808080"/>
              <w:sz w:val="22"/>
              <w:szCs w:val="22"/>
              <w:u w:val="single"/>
              <w:lang w:val="es-CO"/>
            </w:rPr>
            <w:t>2026</w:t>
          </w:r>
        </w:sdtContent>
      </w:sdt>
    </w:p>
    <w:p w14:paraId="6A4E4DA6" w14:textId="77777777" w:rsidR="00991EE3" w:rsidRPr="00134EB5" w:rsidRDefault="00991EE3">
      <w:pPr>
        <w:rPr>
          <w:rFonts w:ascii="Arial Narrow" w:hAnsi="Arial Narrow" w:cs="Arial"/>
          <w:sz w:val="22"/>
          <w:szCs w:val="22"/>
          <w:lang w:val="es-CO"/>
        </w:rPr>
      </w:pPr>
    </w:p>
    <w:p w14:paraId="5905CF65" w14:textId="77777777" w:rsidR="00991EE3" w:rsidRPr="00134EB5" w:rsidRDefault="00991EE3">
      <w:pPr>
        <w:rPr>
          <w:rFonts w:ascii="Arial Narrow" w:hAnsi="Arial Narrow" w:cs="Arial"/>
          <w:sz w:val="22"/>
          <w:szCs w:val="22"/>
          <w:lang w:val="es-CO"/>
        </w:rPr>
      </w:pPr>
    </w:p>
    <w:p w14:paraId="4EF22A5C" w14:textId="77777777" w:rsidR="00991EE3" w:rsidRPr="00134EB5" w:rsidRDefault="00991EE3">
      <w:pPr>
        <w:rPr>
          <w:rFonts w:ascii="Arial Narrow" w:hAnsi="Arial Narrow" w:cs="Arial"/>
          <w:sz w:val="22"/>
          <w:szCs w:val="22"/>
          <w:lang w:val="es-CO"/>
        </w:rPr>
      </w:pPr>
    </w:p>
    <w:p w14:paraId="3B4FEF01" w14:textId="77777777" w:rsidR="00991EE3" w:rsidRPr="00134EB5" w:rsidRDefault="00991EE3">
      <w:pPr>
        <w:rPr>
          <w:rFonts w:ascii="Arial Narrow" w:hAnsi="Arial Narrow" w:cs="Arial"/>
          <w:sz w:val="22"/>
          <w:szCs w:val="22"/>
          <w:lang w:val="es-CO"/>
        </w:rPr>
      </w:pPr>
    </w:p>
    <w:p w14:paraId="0490BC34" w14:textId="77777777" w:rsidR="00991EE3" w:rsidRPr="00134EB5" w:rsidRDefault="00B86F25">
      <w:pPr>
        <w:rPr>
          <w:rFonts w:ascii="Arial Narrow" w:hAnsi="Arial Narrow" w:cs="Arial"/>
          <w:b/>
          <w:sz w:val="22"/>
          <w:szCs w:val="22"/>
          <w:lang w:val="es-CO"/>
        </w:rPr>
      </w:pPr>
      <w:r>
        <w:rPr>
          <w:rFonts w:ascii="Arial Narrow" w:hAnsi="Arial Narrow" w:cs="Arial"/>
          <w:b/>
          <w:sz w:val="22"/>
          <w:szCs w:val="22"/>
          <w:lang w:val="es-CO"/>
        </w:rPr>
        <w:t>Ingeniero</w:t>
      </w:r>
      <w:r w:rsidR="00991EE3" w:rsidRPr="00134EB5">
        <w:rPr>
          <w:rFonts w:ascii="Arial Narrow" w:hAnsi="Arial Narrow" w:cs="Arial"/>
          <w:b/>
          <w:sz w:val="22"/>
          <w:szCs w:val="22"/>
          <w:lang w:val="es-CO"/>
        </w:rPr>
        <w:t>:</w:t>
      </w:r>
    </w:p>
    <w:p w14:paraId="3F90CB44" w14:textId="77777777" w:rsidR="00991EE3" w:rsidRPr="00B86F25" w:rsidRDefault="00FD673C">
      <w:pPr>
        <w:rPr>
          <w:rFonts w:ascii="Arial Narrow" w:hAnsi="Arial Narrow" w:cs="Arial"/>
          <w:b/>
          <w:sz w:val="22"/>
          <w:szCs w:val="22"/>
          <w:lang w:val="es-CO"/>
        </w:rPr>
      </w:pPr>
      <w:r>
        <w:rPr>
          <w:rFonts w:ascii="Arial Narrow" w:hAnsi="Arial Narrow" w:cs="Arial"/>
          <w:b/>
          <w:sz w:val="22"/>
          <w:szCs w:val="22"/>
          <w:lang w:val="es-CO"/>
        </w:rPr>
        <w:t>Jorge Enrique Alvarez Patiño</w:t>
      </w:r>
    </w:p>
    <w:p w14:paraId="30D2C845" w14:textId="77777777" w:rsidR="00991EE3" w:rsidRPr="00134EB5" w:rsidRDefault="00991EE3">
      <w:pPr>
        <w:rPr>
          <w:rFonts w:ascii="Arial Narrow" w:hAnsi="Arial Narrow" w:cs="Arial"/>
          <w:b/>
          <w:sz w:val="22"/>
          <w:szCs w:val="22"/>
          <w:lang w:val="es-CO"/>
        </w:rPr>
      </w:pPr>
      <w:r w:rsidRPr="00134EB5">
        <w:rPr>
          <w:rFonts w:ascii="Arial Narrow" w:hAnsi="Arial Narrow" w:cs="Arial"/>
          <w:b/>
          <w:sz w:val="22"/>
          <w:szCs w:val="22"/>
          <w:lang w:val="es-CO"/>
        </w:rPr>
        <w:t>Director Posgrados de Ingeniería</w:t>
      </w:r>
    </w:p>
    <w:p w14:paraId="2159CD5E" w14:textId="77777777" w:rsidR="00991EE3" w:rsidRPr="00134EB5" w:rsidRDefault="00991EE3">
      <w:pPr>
        <w:rPr>
          <w:rFonts w:ascii="Arial Narrow" w:hAnsi="Arial Narrow" w:cs="Arial"/>
          <w:b/>
          <w:sz w:val="22"/>
          <w:szCs w:val="22"/>
          <w:lang w:val="es-CO"/>
        </w:rPr>
      </w:pPr>
      <w:r w:rsidRPr="00134EB5">
        <w:rPr>
          <w:rFonts w:ascii="Arial Narrow" w:hAnsi="Arial Narrow" w:cs="Arial"/>
          <w:b/>
          <w:sz w:val="22"/>
          <w:szCs w:val="22"/>
          <w:lang w:val="es-CO"/>
        </w:rPr>
        <w:t>Facultad de Ingeniería</w:t>
      </w:r>
      <w:r w:rsidR="00952CFA">
        <w:rPr>
          <w:rFonts w:ascii="Arial Narrow" w:hAnsi="Arial Narrow" w:cs="Arial"/>
          <w:b/>
          <w:sz w:val="22"/>
          <w:szCs w:val="22"/>
          <w:lang w:val="es-CO"/>
        </w:rPr>
        <w:t xml:space="preserve"> y Ciencias</w:t>
      </w:r>
    </w:p>
    <w:p w14:paraId="0D2861DF" w14:textId="77777777" w:rsidR="005C2DBB" w:rsidRPr="00134EB5" w:rsidRDefault="005C2DBB" w:rsidP="005C2DBB">
      <w:pPr>
        <w:rPr>
          <w:rFonts w:ascii="Arial Narrow" w:hAnsi="Arial Narrow" w:cs="Arial"/>
          <w:b/>
          <w:sz w:val="22"/>
          <w:szCs w:val="22"/>
          <w:lang w:val="es-CO"/>
        </w:rPr>
      </w:pPr>
      <w:r w:rsidRPr="00134EB5">
        <w:rPr>
          <w:rFonts w:ascii="Arial Narrow" w:hAnsi="Arial Narrow" w:cs="Arial"/>
          <w:b/>
          <w:sz w:val="22"/>
          <w:szCs w:val="22"/>
          <w:lang w:val="es-CO"/>
        </w:rPr>
        <w:t xml:space="preserve">Pontificia Universidad Javeriana </w:t>
      </w:r>
      <w:r w:rsidR="009F61AA" w:rsidRPr="00134EB5">
        <w:rPr>
          <w:rFonts w:ascii="Arial Narrow" w:hAnsi="Arial Narrow" w:cs="Arial"/>
          <w:b/>
          <w:sz w:val="22"/>
          <w:szCs w:val="22"/>
          <w:lang w:val="es-CO"/>
        </w:rPr>
        <w:t xml:space="preserve">- </w:t>
      </w:r>
      <w:r w:rsidRPr="00134EB5">
        <w:rPr>
          <w:rFonts w:ascii="Arial Narrow" w:hAnsi="Arial Narrow" w:cs="Arial"/>
          <w:b/>
          <w:sz w:val="22"/>
          <w:szCs w:val="22"/>
          <w:lang w:val="es-CO"/>
        </w:rPr>
        <w:t>Cali</w:t>
      </w:r>
    </w:p>
    <w:p w14:paraId="613F6FDE" w14:textId="77777777" w:rsidR="00991EE3" w:rsidRPr="00134EB5" w:rsidRDefault="00991EE3">
      <w:pPr>
        <w:rPr>
          <w:rFonts w:ascii="Arial Narrow" w:hAnsi="Arial Narrow" w:cs="Arial"/>
          <w:sz w:val="22"/>
          <w:szCs w:val="22"/>
          <w:lang w:val="es-CO"/>
        </w:rPr>
      </w:pPr>
    </w:p>
    <w:p w14:paraId="59B378E7" w14:textId="77777777" w:rsidR="00991EE3" w:rsidRPr="00134EB5" w:rsidRDefault="00991EE3">
      <w:pPr>
        <w:rPr>
          <w:rFonts w:ascii="Arial Narrow" w:hAnsi="Arial Narrow" w:cs="Arial"/>
          <w:sz w:val="22"/>
          <w:szCs w:val="22"/>
          <w:lang w:val="es-CO"/>
        </w:rPr>
      </w:pPr>
    </w:p>
    <w:p w14:paraId="55322D47" w14:textId="77777777" w:rsidR="00991EE3" w:rsidRPr="00134EB5" w:rsidRDefault="00991EE3">
      <w:pPr>
        <w:rPr>
          <w:rFonts w:ascii="Arial Narrow" w:hAnsi="Arial Narrow" w:cs="Arial"/>
          <w:sz w:val="22"/>
          <w:szCs w:val="22"/>
          <w:lang w:val="es-CO"/>
        </w:rPr>
      </w:pPr>
    </w:p>
    <w:p w14:paraId="00FFE433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</w:p>
    <w:p w14:paraId="73E21F1D" w14:textId="15B5E83B" w:rsidR="00991EE3" w:rsidRPr="00134EB5" w:rsidRDefault="00991EE3">
      <w:pPr>
        <w:jc w:val="both"/>
        <w:rPr>
          <w:rFonts w:ascii="Arial Narrow" w:hAnsi="Arial Narrow" w:cs="Arial"/>
          <w:sz w:val="22"/>
          <w:szCs w:val="22"/>
        </w:rPr>
      </w:pPr>
      <w:r w:rsidRPr="00134EB5">
        <w:rPr>
          <w:rFonts w:ascii="Arial Narrow" w:hAnsi="Arial Narrow" w:cs="Arial"/>
          <w:sz w:val="22"/>
          <w:szCs w:val="22"/>
        </w:rPr>
        <w:t xml:space="preserve">Con el fin de cumplir con los requisitos exigidos por la Universidad para llevar a cabo el Trabajo de Grado y posteriormente optar por el </w:t>
      </w:r>
      <w:r w:rsidR="00933EB6" w:rsidRPr="00134EB5">
        <w:rPr>
          <w:rFonts w:ascii="Arial Narrow" w:hAnsi="Arial Narrow" w:cs="Arial"/>
          <w:sz w:val="22"/>
          <w:szCs w:val="22"/>
        </w:rPr>
        <w:t>título</w:t>
      </w:r>
      <w:r w:rsidRPr="00134EB5">
        <w:rPr>
          <w:rFonts w:ascii="Arial Narrow" w:hAnsi="Arial Narrow" w:cs="Arial"/>
          <w:sz w:val="22"/>
          <w:szCs w:val="22"/>
        </w:rPr>
        <w:t xml:space="preserve"> de Magíster en </w:t>
      </w:r>
      <w:sdt>
        <w:sdtPr>
          <w:rPr>
            <w:rFonts w:ascii="Arial Narrow" w:hAnsi="Arial Narrow" w:cs="Arial"/>
            <w:sz w:val="22"/>
            <w:szCs w:val="22"/>
          </w:rPr>
          <w:alias w:val="Programa Académico"/>
          <w:tag w:val="Programa Académico"/>
          <w:id w:val="1233968659"/>
          <w:placeholder>
            <w:docPart w:val="BCA607CE4D8E44AC9D4C057CE450F37F"/>
          </w:placeholder>
          <w:comboBox>
            <w:listItem w:value="Elija un elemento."/>
            <w:listItem w:displayText="Ingeniería" w:value="Ingeniería"/>
            <w:listItem w:displayText="Ingeniería de Software" w:value="Ingeniería de Software"/>
            <w:listItem w:displayText="Ciencia de Datos" w:value="Ciencia de Datos"/>
            <w:listItem w:displayText="Ingeniería Civil" w:value="Ingeniería Civil"/>
            <w:listItem w:displayText="Retauración Ecológica" w:value="Retauración Ecológica"/>
          </w:comboBox>
        </w:sdtPr>
        <w:sdtContent>
          <w:r w:rsidR="00767377">
            <w:rPr>
              <w:rFonts w:ascii="Arial Narrow" w:hAnsi="Arial Narrow" w:cs="Arial"/>
              <w:sz w:val="22"/>
              <w:szCs w:val="22"/>
            </w:rPr>
            <w:t>Ciencia de Datos</w:t>
          </w:r>
        </w:sdtContent>
      </w:sdt>
      <w:r w:rsidRPr="00134EB5">
        <w:rPr>
          <w:rFonts w:ascii="Arial Narrow" w:hAnsi="Arial Narrow" w:cs="Arial"/>
          <w:sz w:val="22"/>
          <w:szCs w:val="22"/>
        </w:rPr>
        <w:t>, nos permitimos presentar a su consideración el proyecto de Trabajo de Grado denominado</w:t>
      </w:r>
      <w:r w:rsidR="00933EB6">
        <w:rPr>
          <w:rFonts w:ascii="Arial Narrow" w:hAnsi="Arial Narrow" w:cs="Arial"/>
          <w:sz w:val="22"/>
          <w:szCs w:val="22"/>
        </w:rPr>
        <w:t xml:space="preserve"> </w:t>
      </w:r>
      <w:sdt>
        <w:sdtPr>
          <w:rPr>
            <w:rFonts w:ascii="Arial Narrow" w:hAnsi="Arial Narrow" w:cs="Arial"/>
            <w:sz w:val="22"/>
            <w:szCs w:val="22"/>
          </w:rPr>
          <w:alias w:val="Título del Trabajo"/>
          <w:tag w:val="Título del Trabajo"/>
          <w:id w:val="251014555"/>
          <w:placeholder>
            <w:docPart w:val="464D9B59AC9945A3A53A8F7C4528AE54"/>
          </w:placeholder>
        </w:sdtPr>
        <w:sdtContent>
          <w:r w:rsidR="005127DA" w:rsidRPr="005127DA">
            <w:rPr>
              <w:rFonts w:ascii="Arial Narrow" w:hAnsi="Arial Narrow" w:cs="Arial"/>
              <w:sz w:val="22"/>
              <w:szCs w:val="22"/>
            </w:rPr>
            <w:t>Desarrollo De Un Modelo De Análisis De Carga No Intrusiva Para Eficiencia Energética Basado En Técnicas De Machine Learning</w:t>
          </w:r>
        </w:sdtContent>
      </w:sdt>
      <w:r w:rsidRPr="00134EB5">
        <w:rPr>
          <w:rFonts w:ascii="Arial Narrow" w:hAnsi="Arial Narrow" w:cs="Arial"/>
          <w:sz w:val="22"/>
          <w:szCs w:val="22"/>
        </w:rPr>
        <w:t>, el cual será realizado por el (la) estudiante</w:t>
      </w:r>
      <w:r w:rsidR="00933EB6">
        <w:rPr>
          <w:rFonts w:ascii="Arial Narrow" w:hAnsi="Arial Narrow" w:cs="Arial"/>
          <w:sz w:val="22"/>
          <w:szCs w:val="22"/>
        </w:rPr>
        <w:t xml:space="preserve"> </w:t>
      </w:r>
      <w:sdt>
        <w:sdtPr>
          <w:rPr>
            <w:rFonts w:ascii="Arial Narrow" w:hAnsi="Arial Narrow" w:cs="Arial"/>
            <w:sz w:val="22"/>
            <w:szCs w:val="22"/>
          </w:rPr>
          <w:alias w:val="Nombre(s) y Apellido(s) completos"/>
          <w:id w:val="763892813"/>
          <w:placeholder>
            <w:docPart w:val="10D44A3B1F414CDEBD30CA8E1A435745"/>
          </w:placeholder>
        </w:sdtPr>
        <w:sdtContent>
          <w:proofErr w:type="spellStart"/>
          <w:r w:rsidR="005127DA">
            <w:rPr>
              <w:rFonts w:ascii="Arial Narrow" w:hAnsi="Arial Narrow" w:cs="Arial"/>
              <w:sz w:val="22"/>
              <w:szCs w:val="22"/>
            </w:rPr>
            <w:t>Jose</w:t>
          </w:r>
          <w:proofErr w:type="spellEnd"/>
          <w:r w:rsidR="005127DA">
            <w:rPr>
              <w:rFonts w:ascii="Arial Narrow" w:hAnsi="Arial Narrow" w:cs="Arial"/>
              <w:sz w:val="22"/>
              <w:szCs w:val="22"/>
            </w:rPr>
            <w:t xml:space="preserve"> Luis Munévar Diaz, </w:t>
          </w:r>
          <w:proofErr w:type="spellStart"/>
          <w:r w:rsidR="005127DA" w:rsidRPr="005127DA">
            <w:rPr>
              <w:rFonts w:ascii="Arial Narrow" w:hAnsi="Arial Narrow" w:cs="Arial"/>
              <w:sz w:val="22"/>
              <w:szCs w:val="22"/>
            </w:rPr>
            <w:t>Julian</w:t>
          </w:r>
          <w:proofErr w:type="spellEnd"/>
          <w:r w:rsidR="005127DA" w:rsidRPr="005127DA">
            <w:rPr>
              <w:rFonts w:ascii="Arial Narrow" w:hAnsi="Arial Narrow" w:cs="Arial"/>
              <w:sz w:val="22"/>
              <w:szCs w:val="22"/>
            </w:rPr>
            <w:t xml:space="preserve"> Javier </w:t>
          </w:r>
          <w:proofErr w:type="spellStart"/>
          <w:r w:rsidR="005127DA" w:rsidRPr="005127DA">
            <w:rPr>
              <w:rFonts w:ascii="Arial Narrow" w:hAnsi="Arial Narrow" w:cs="Arial"/>
              <w:sz w:val="22"/>
              <w:szCs w:val="22"/>
            </w:rPr>
            <w:t>Jaimes</w:t>
          </w:r>
          <w:proofErr w:type="spellEnd"/>
          <w:r w:rsidR="005127DA" w:rsidRPr="005127DA">
            <w:rPr>
              <w:rFonts w:ascii="Arial Narrow" w:hAnsi="Arial Narrow" w:cs="Arial"/>
              <w:sz w:val="22"/>
              <w:szCs w:val="22"/>
            </w:rPr>
            <w:t xml:space="preserve"> Otero</w:t>
          </w:r>
          <w:r w:rsidR="005127DA">
            <w:rPr>
              <w:rFonts w:ascii="Arial Narrow" w:hAnsi="Arial Narrow" w:cs="Arial"/>
              <w:sz w:val="22"/>
              <w:szCs w:val="22"/>
            </w:rPr>
            <w:t xml:space="preserve"> y</w:t>
          </w:r>
        </w:sdtContent>
      </w:sdt>
      <w:r w:rsidRPr="00134EB5">
        <w:rPr>
          <w:rFonts w:ascii="Arial Narrow" w:hAnsi="Arial Narrow" w:cs="Arial"/>
          <w:sz w:val="22"/>
          <w:szCs w:val="22"/>
        </w:rPr>
        <w:t xml:space="preserve"> con código </w:t>
      </w:r>
      <w:sdt>
        <w:sdtPr>
          <w:rPr>
            <w:rFonts w:ascii="Arial Narrow" w:hAnsi="Arial Narrow" w:cs="Arial"/>
            <w:sz w:val="22"/>
            <w:szCs w:val="22"/>
          </w:rPr>
          <w:alias w:val="ID institucional"/>
          <w:tag w:val="ID institucional"/>
          <w:id w:val="-1445003268"/>
          <w:placeholder>
            <w:docPart w:val="D3897CA074654D4CA92095EB44BC8CCC"/>
          </w:placeholder>
        </w:sdtPr>
        <w:sdtContent>
          <w:hyperlink r:id="rId7" w:history="1">
            <w:r w:rsidR="00CE4175" w:rsidRPr="00CE4175">
              <w:rPr>
                <w:rStyle w:val="Hyperlink"/>
                <w:color w:val="auto"/>
              </w:rPr>
              <w:t>https://perfilesycapacidades.javeriana.edu.co/es/persons/david.arango/</w:t>
            </w:r>
          </w:hyperlink>
        </w:sdtContent>
      </w:sdt>
      <w:r w:rsidR="00933EB6">
        <w:rPr>
          <w:rFonts w:ascii="Arial Narrow" w:hAnsi="Arial Narrow" w:cs="Arial"/>
          <w:sz w:val="22"/>
          <w:szCs w:val="22"/>
        </w:rPr>
        <w:t xml:space="preserve"> </w:t>
      </w:r>
      <w:r w:rsidRPr="00134EB5">
        <w:rPr>
          <w:rFonts w:ascii="Arial Narrow" w:hAnsi="Arial Narrow" w:cs="Arial"/>
          <w:sz w:val="22"/>
          <w:szCs w:val="22"/>
        </w:rPr>
        <w:t>perteneciente al énfasis en</w:t>
      </w:r>
      <w:r w:rsidR="00933EB6">
        <w:rPr>
          <w:rFonts w:ascii="Arial Narrow" w:hAnsi="Arial Narrow" w:cs="Arial"/>
          <w:sz w:val="22"/>
          <w:szCs w:val="22"/>
        </w:rPr>
        <w:t xml:space="preserve"> </w:t>
      </w:r>
      <w:sdt>
        <w:sdtPr>
          <w:rPr>
            <w:rFonts w:ascii="Arial Narrow" w:hAnsi="Arial Narrow" w:cs="Arial"/>
            <w:sz w:val="22"/>
            <w:szCs w:val="22"/>
          </w:rPr>
          <w:id w:val="-1952157847"/>
          <w:placeholder>
            <w:docPart w:val="1611BB7A65144DE68948D1759E10F287"/>
          </w:placeholder>
          <w:comboBox>
            <w:listItem w:value="Elija un elemento."/>
            <w:listItem w:displayText="Industrial" w:value="Industrial"/>
            <w:listItem w:displayText="Construcciones" w:value="Construcciones"/>
            <w:listItem w:displayText="Estructural" w:value="Estructural"/>
            <w:listItem w:displayText="Sistemas y Computación" w:value="Sistemas y Computación"/>
            <w:listItem w:displayText="Electrónica" w:value="Electrónica"/>
            <w:listItem w:displayText="Software" w:value="Software"/>
            <w:listItem w:displayText="N/A" w:value="N/A"/>
          </w:comboBox>
        </w:sdtPr>
        <w:sdtContent>
          <w:r w:rsidR="005127DA">
            <w:rPr>
              <w:rFonts w:ascii="Arial Narrow" w:hAnsi="Arial Narrow" w:cs="Arial"/>
              <w:sz w:val="22"/>
              <w:szCs w:val="22"/>
            </w:rPr>
            <w:t>Sistemas y Computación</w:t>
          </w:r>
        </w:sdtContent>
      </w:sdt>
      <w:r w:rsidRPr="00134EB5">
        <w:rPr>
          <w:rFonts w:ascii="Arial Narrow" w:hAnsi="Arial Narrow" w:cs="Arial"/>
          <w:sz w:val="22"/>
          <w:szCs w:val="22"/>
        </w:rPr>
        <w:t xml:space="preserve">, bajo la dirección del profesor </w:t>
      </w:r>
      <w:sdt>
        <w:sdtPr>
          <w:rPr>
            <w:rFonts w:ascii="Arial Narrow" w:hAnsi="Arial Narrow" w:cs="Arial"/>
            <w:sz w:val="22"/>
            <w:szCs w:val="22"/>
          </w:rPr>
          <w:alias w:val="Nombre del Director"/>
          <w:tag w:val="Nombre del Director"/>
          <w:id w:val="1988975268"/>
          <w:placeholder>
            <w:docPart w:val="8CE1C0EE969C43CF9E4620E5E8B7CE6F"/>
          </w:placeholder>
        </w:sdtPr>
        <w:sdtContent>
          <w:r w:rsidR="005127DA" w:rsidRPr="005127DA">
            <w:rPr>
              <w:rFonts w:ascii="Arial Narrow" w:hAnsi="Arial Narrow" w:cs="Arial"/>
              <w:sz w:val="22"/>
              <w:szCs w:val="22"/>
            </w:rPr>
            <w:t>David Arango Londoño</w:t>
          </w:r>
        </w:sdtContent>
      </w:sdt>
      <w:r w:rsidR="00933EB6">
        <w:rPr>
          <w:rFonts w:ascii="Arial Narrow" w:hAnsi="Arial Narrow" w:cs="Arial"/>
          <w:sz w:val="22"/>
          <w:szCs w:val="22"/>
        </w:rPr>
        <w:t>.</w:t>
      </w:r>
    </w:p>
    <w:p w14:paraId="44D08A48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</w:p>
    <w:p w14:paraId="0F55BD02" w14:textId="77777777" w:rsidR="00991EE3" w:rsidRPr="00134EB5" w:rsidRDefault="00991EE3">
      <w:pPr>
        <w:jc w:val="both"/>
        <w:rPr>
          <w:rFonts w:ascii="Arial Narrow" w:hAnsi="Arial Narrow" w:cs="Arial"/>
          <w:sz w:val="22"/>
          <w:szCs w:val="22"/>
        </w:rPr>
      </w:pPr>
      <w:r w:rsidRPr="00134EB5">
        <w:rPr>
          <w:rFonts w:ascii="Arial Narrow" w:hAnsi="Arial Narrow" w:cs="Arial"/>
          <w:sz w:val="22"/>
          <w:szCs w:val="22"/>
        </w:rPr>
        <w:t xml:space="preserve">El suscrito director del Trabajo de Grado autoriza para que se proceda a hacer la evaluación de este </w:t>
      </w:r>
      <w:r w:rsidR="00321CB0">
        <w:rPr>
          <w:rFonts w:ascii="Arial Narrow" w:hAnsi="Arial Narrow" w:cs="Arial"/>
          <w:sz w:val="22"/>
          <w:szCs w:val="22"/>
        </w:rPr>
        <w:t>Proyecto</w:t>
      </w:r>
      <w:r w:rsidRPr="00134EB5">
        <w:rPr>
          <w:rFonts w:ascii="Arial Narrow" w:hAnsi="Arial Narrow" w:cs="Arial"/>
          <w:sz w:val="22"/>
          <w:szCs w:val="22"/>
        </w:rPr>
        <w:t xml:space="preserve"> ante el Tribunal que para el efecto se designe, toda vez que ha revisado cuidadosamente el documento y avala que ya se encuentra listo para ser presentado oficialmente.</w:t>
      </w:r>
    </w:p>
    <w:p w14:paraId="6740A8D3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</w:p>
    <w:p w14:paraId="3699A236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</w:p>
    <w:p w14:paraId="3EF0B940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  <w:r w:rsidRPr="00134EB5">
        <w:rPr>
          <w:rFonts w:ascii="Arial Narrow" w:hAnsi="Arial Narrow" w:cs="Arial"/>
          <w:sz w:val="22"/>
          <w:szCs w:val="22"/>
        </w:rPr>
        <w:t>Atentamente,</w:t>
      </w:r>
    </w:p>
    <w:p w14:paraId="33FF989A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</w:p>
    <w:p w14:paraId="6F8E294E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</w:p>
    <w:p w14:paraId="3BD37B9D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</w:p>
    <w:p w14:paraId="3B3A0DA0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</w:p>
    <w:p w14:paraId="3D2999ED" w14:textId="77777777" w:rsidR="00DF560F" w:rsidRDefault="00000000" w:rsidP="00505D3D">
      <w:pPr>
        <w:rPr>
          <w:rFonts w:ascii="Arial Narrow" w:hAnsi="Arial Narrow" w:cs="Arial"/>
        </w:rPr>
      </w:pPr>
      <w:sdt>
        <w:sdtPr>
          <w:rPr>
            <w:rFonts w:ascii="Arial Narrow" w:hAnsi="Arial Narrow" w:cs="Arial"/>
            <w:sz w:val="22"/>
            <w:szCs w:val="22"/>
          </w:rPr>
          <w:alias w:val="Firma"/>
          <w:tag w:val="Firma"/>
          <w:id w:val="74482737"/>
          <w:showingPlcHdr/>
          <w:picture/>
        </w:sdtPr>
        <w:sdtContent>
          <w:r w:rsidR="00DF560F">
            <w:rPr>
              <w:rFonts w:ascii="Arial Narrow" w:hAnsi="Arial Narrow" w:cs="Arial"/>
              <w:noProof/>
              <w:sz w:val="22"/>
              <w:szCs w:val="22"/>
            </w:rPr>
            <w:drawing>
              <wp:inline distT="0" distB="0" distL="0" distR="0" wp14:anchorId="78E891AF" wp14:editId="26845BF5">
                <wp:extent cx="1203157" cy="12700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 rot="3009886">
                          <a:off x="0" y="0"/>
                          <a:ext cx="1203157" cy="1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r w:rsidR="00DF560F">
        <w:rPr>
          <w:rFonts w:ascii="Arial Narrow" w:hAnsi="Arial Narrow" w:cs="Arial"/>
          <w:sz w:val="22"/>
          <w:szCs w:val="22"/>
        </w:rPr>
        <w:t xml:space="preserve">    </w:t>
      </w:r>
      <w:r w:rsidR="000B358A">
        <w:rPr>
          <w:rFonts w:ascii="Arial Narrow" w:hAnsi="Arial Narrow" w:cs="Arial"/>
          <w:sz w:val="22"/>
          <w:szCs w:val="22"/>
        </w:rPr>
        <w:t xml:space="preserve">           </w:t>
      </w:r>
      <w:r w:rsidR="00505D3D">
        <w:rPr>
          <w:rFonts w:ascii="Arial Narrow" w:hAnsi="Arial Narrow" w:cs="Arial"/>
          <w:sz w:val="22"/>
          <w:szCs w:val="22"/>
        </w:rPr>
        <w:t xml:space="preserve">         </w:t>
      </w:r>
      <w:r w:rsidR="000B358A">
        <w:rPr>
          <w:rFonts w:ascii="Arial Narrow" w:hAnsi="Arial Narrow" w:cs="Arial"/>
          <w:sz w:val="22"/>
          <w:szCs w:val="22"/>
        </w:rPr>
        <w:t xml:space="preserve">  </w:t>
      </w:r>
      <w:r w:rsidR="00DF560F">
        <w:rPr>
          <w:rFonts w:ascii="Arial Narrow" w:hAnsi="Arial Narrow" w:cs="Arial"/>
          <w:sz w:val="22"/>
          <w:szCs w:val="22"/>
        </w:rPr>
        <w:t xml:space="preserve">     </w:t>
      </w:r>
      <w:sdt>
        <w:sdtPr>
          <w:rPr>
            <w:rFonts w:ascii="Arial Narrow" w:hAnsi="Arial Narrow" w:cs="Arial"/>
            <w:sz w:val="22"/>
            <w:szCs w:val="22"/>
          </w:rPr>
          <w:alias w:val="Firma"/>
          <w:tag w:val="Firma"/>
          <w:id w:val="822246544"/>
          <w:showingPlcHdr/>
          <w:picture/>
        </w:sdtPr>
        <w:sdtContent>
          <w:r w:rsidR="00DF560F">
            <w:rPr>
              <w:rFonts w:ascii="Arial Narrow" w:hAnsi="Arial Narrow" w:cs="Arial"/>
              <w:noProof/>
              <w:sz w:val="22"/>
              <w:szCs w:val="22"/>
            </w:rPr>
            <w:drawing>
              <wp:inline distT="0" distB="0" distL="0" distR="0" wp14:anchorId="1B6A7356" wp14:editId="5DD76715">
                <wp:extent cx="1270000" cy="1270000"/>
                <wp:effectExtent l="0" t="0" r="6350" b="635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1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0002FB08" w14:textId="77777777" w:rsidR="00991EE3" w:rsidRDefault="00991EE3" w:rsidP="00DF560F">
      <w:pPr>
        <w:tabs>
          <w:tab w:val="center" w:pos="4420"/>
          <w:tab w:val="left" w:pos="4820"/>
        </w:tabs>
        <w:rPr>
          <w:rFonts w:ascii="Arial Narrow" w:hAnsi="Arial Narrow" w:cs="Arial"/>
          <w:sz w:val="22"/>
          <w:szCs w:val="22"/>
        </w:rPr>
      </w:pPr>
    </w:p>
    <w:p w14:paraId="0D6524E5" w14:textId="77777777" w:rsidR="009D1A0C" w:rsidRPr="00134EB5" w:rsidRDefault="009D1A0C" w:rsidP="009D1A0C">
      <w:pPr>
        <w:tabs>
          <w:tab w:val="center" w:pos="4420"/>
          <w:tab w:val="left" w:pos="4820"/>
        </w:tabs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Firma                                                          </w:t>
      </w:r>
      <w:proofErr w:type="spellStart"/>
      <w:r>
        <w:rPr>
          <w:rFonts w:ascii="Arial Narrow" w:hAnsi="Arial Narrow" w:cs="Arial"/>
          <w:sz w:val="22"/>
          <w:szCs w:val="22"/>
        </w:rPr>
        <w:t>Firma</w:t>
      </w:r>
      <w:proofErr w:type="spellEnd"/>
    </w:p>
    <w:p w14:paraId="7C452780" w14:textId="1643D799" w:rsidR="00991EE3" w:rsidRPr="00134EB5" w:rsidRDefault="00000000">
      <w:pPr>
        <w:rPr>
          <w:rFonts w:ascii="Arial Narrow" w:hAnsi="Arial Narrow" w:cs="Arial"/>
          <w:sz w:val="22"/>
          <w:szCs w:val="22"/>
        </w:rPr>
      </w:pPr>
      <w:sdt>
        <w:sdtPr>
          <w:rPr>
            <w:rFonts w:ascii="Arial Narrow" w:hAnsi="Arial Narrow" w:cs="Arial"/>
            <w:sz w:val="22"/>
            <w:szCs w:val="22"/>
          </w:rPr>
          <w:id w:val="83889729"/>
          <w:placeholder>
            <w:docPart w:val="4F420A4DD73A470D999D791AA1D62236"/>
          </w:placeholder>
        </w:sdtPr>
        <w:sdtContent>
          <w:proofErr w:type="spellStart"/>
          <w:r w:rsidR="005127DA">
            <w:rPr>
              <w:rFonts w:ascii="Arial Narrow" w:hAnsi="Arial Narrow" w:cs="Arial"/>
              <w:sz w:val="22"/>
              <w:szCs w:val="22"/>
            </w:rPr>
            <w:t>Jose</w:t>
          </w:r>
          <w:proofErr w:type="spellEnd"/>
          <w:r w:rsidR="005127DA">
            <w:rPr>
              <w:rFonts w:ascii="Arial Narrow" w:hAnsi="Arial Narrow" w:cs="Arial"/>
              <w:sz w:val="22"/>
              <w:szCs w:val="22"/>
            </w:rPr>
            <w:t xml:space="preserve"> Luis Munévar Diaz</w:t>
          </w:r>
        </w:sdtContent>
      </w:sdt>
      <w:r w:rsidR="00991EE3" w:rsidRPr="00134EB5">
        <w:rPr>
          <w:rFonts w:ascii="Arial Narrow" w:hAnsi="Arial Narrow" w:cs="Arial"/>
          <w:sz w:val="22"/>
          <w:szCs w:val="22"/>
        </w:rPr>
        <w:t xml:space="preserve">       </w:t>
      </w:r>
      <w:r w:rsidR="00F01839">
        <w:rPr>
          <w:rFonts w:ascii="Arial Narrow" w:hAnsi="Arial Narrow" w:cs="Arial"/>
          <w:sz w:val="22"/>
          <w:szCs w:val="22"/>
        </w:rPr>
        <w:t xml:space="preserve">              </w:t>
      </w:r>
      <w:sdt>
        <w:sdtPr>
          <w:rPr>
            <w:rFonts w:ascii="Arial Narrow" w:hAnsi="Arial Narrow" w:cs="Arial"/>
            <w:sz w:val="22"/>
            <w:szCs w:val="22"/>
          </w:rPr>
          <w:id w:val="802965686"/>
          <w:placeholder>
            <w:docPart w:val="C5327E9DE3A24324A67C6E5B50EF8DCC"/>
          </w:placeholder>
          <w:showingPlcHdr/>
        </w:sdtPr>
        <w:sdtContent>
          <w:r w:rsidR="00D62046">
            <w:rPr>
              <w:rStyle w:val="PlaceholderText"/>
            </w:rPr>
            <w:t xml:space="preserve">Nombre del </w:t>
          </w:r>
          <w:proofErr w:type="gramStart"/>
          <w:r w:rsidR="00D62046">
            <w:rPr>
              <w:rStyle w:val="PlaceholderText"/>
            </w:rPr>
            <w:t>Director</w:t>
          </w:r>
          <w:proofErr w:type="gramEnd"/>
          <w:r w:rsidR="00D62046">
            <w:rPr>
              <w:rStyle w:val="PlaceholderText"/>
            </w:rPr>
            <w:t xml:space="preserve"> del Proyecto</w:t>
          </w:r>
        </w:sdtContent>
      </w:sdt>
    </w:p>
    <w:p w14:paraId="04095E04" w14:textId="77777777" w:rsidR="00991EE3" w:rsidRPr="00134EB5" w:rsidRDefault="00991EE3">
      <w:pPr>
        <w:rPr>
          <w:rFonts w:ascii="Arial Narrow" w:hAnsi="Arial Narrow" w:cs="Arial"/>
          <w:sz w:val="22"/>
          <w:szCs w:val="22"/>
        </w:rPr>
      </w:pPr>
      <w:r w:rsidRPr="00134EB5">
        <w:rPr>
          <w:rFonts w:ascii="Arial Narrow" w:hAnsi="Arial Narrow" w:cs="Arial"/>
          <w:sz w:val="22"/>
          <w:szCs w:val="22"/>
        </w:rPr>
        <w:tab/>
      </w:r>
      <w:r w:rsidRPr="00134EB5">
        <w:rPr>
          <w:rFonts w:ascii="Arial Narrow" w:hAnsi="Arial Narrow" w:cs="Arial"/>
          <w:sz w:val="22"/>
          <w:szCs w:val="22"/>
        </w:rPr>
        <w:tab/>
      </w:r>
    </w:p>
    <w:p w14:paraId="766868BC" w14:textId="32EEFCF6" w:rsidR="000B6E4F" w:rsidRDefault="00991EE3">
      <w:pPr>
        <w:rPr>
          <w:rFonts w:ascii="Arial Narrow" w:hAnsi="Arial Narrow" w:cs="Arial"/>
          <w:sz w:val="22"/>
          <w:szCs w:val="22"/>
        </w:rPr>
      </w:pPr>
      <w:r w:rsidRPr="00134EB5">
        <w:rPr>
          <w:rFonts w:ascii="Arial Narrow" w:hAnsi="Arial Narrow" w:cs="Arial"/>
          <w:sz w:val="22"/>
          <w:szCs w:val="22"/>
        </w:rPr>
        <w:t xml:space="preserve">C.C. </w:t>
      </w:r>
      <w:sdt>
        <w:sdtPr>
          <w:rPr>
            <w:rFonts w:ascii="Arial Narrow" w:hAnsi="Arial Narrow" w:cs="Arial"/>
            <w:sz w:val="22"/>
            <w:szCs w:val="22"/>
          </w:rPr>
          <w:id w:val="532540440"/>
          <w:placeholder>
            <w:docPart w:val="FFD31E2CF7CA4DBEA12090266CC172F4"/>
          </w:placeholder>
        </w:sdtPr>
        <w:sdtContent>
          <w:r w:rsidR="005127DA">
            <w:rPr>
              <w:rFonts w:ascii="Arial Narrow" w:hAnsi="Arial Narrow" w:cs="Arial"/>
              <w:sz w:val="22"/>
              <w:szCs w:val="22"/>
            </w:rPr>
            <w:t>1036646650</w:t>
          </w:r>
        </w:sdtContent>
      </w:sdt>
      <w:r w:rsidR="00505D3D">
        <w:rPr>
          <w:rFonts w:ascii="Arial Narrow" w:hAnsi="Arial Narrow" w:cs="Arial"/>
          <w:sz w:val="22"/>
          <w:szCs w:val="22"/>
        </w:rPr>
        <w:t xml:space="preserve"> </w:t>
      </w:r>
      <w:r w:rsidR="00FE3815">
        <w:rPr>
          <w:rFonts w:ascii="Arial Narrow" w:hAnsi="Arial Narrow" w:cs="Arial"/>
          <w:sz w:val="22"/>
          <w:szCs w:val="22"/>
        </w:rPr>
        <w:t>d</w:t>
      </w:r>
      <w:r w:rsidRPr="00134EB5">
        <w:rPr>
          <w:rFonts w:ascii="Arial Narrow" w:hAnsi="Arial Narrow" w:cs="Arial"/>
          <w:sz w:val="22"/>
          <w:szCs w:val="22"/>
        </w:rPr>
        <w:t>e</w:t>
      </w:r>
      <w:r w:rsidR="00FE3815">
        <w:rPr>
          <w:rFonts w:ascii="Arial Narrow" w:hAnsi="Arial Narrow" w:cs="Arial"/>
          <w:sz w:val="22"/>
          <w:szCs w:val="22"/>
        </w:rPr>
        <w:t xml:space="preserve"> </w:t>
      </w:r>
      <w:sdt>
        <w:sdtPr>
          <w:rPr>
            <w:rFonts w:ascii="Arial Narrow" w:hAnsi="Arial Narrow" w:cs="Arial"/>
            <w:sz w:val="22"/>
            <w:szCs w:val="22"/>
          </w:rPr>
          <w:id w:val="-1424107546"/>
          <w:placeholder>
            <w:docPart w:val="29D6BDF478794BA4AE85E849EF159D08"/>
          </w:placeholder>
        </w:sdtPr>
        <w:sdtContent>
          <w:proofErr w:type="spellStart"/>
          <w:r w:rsidR="005127DA">
            <w:rPr>
              <w:rFonts w:ascii="Arial Narrow" w:hAnsi="Arial Narrow" w:cs="Arial"/>
              <w:sz w:val="22"/>
              <w:szCs w:val="22"/>
            </w:rPr>
            <w:t>Itagui</w:t>
          </w:r>
          <w:proofErr w:type="spellEnd"/>
        </w:sdtContent>
      </w:sdt>
      <w:r w:rsidRPr="00134EB5">
        <w:rPr>
          <w:rFonts w:ascii="Arial Narrow" w:hAnsi="Arial Narrow" w:cs="Arial"/>
          <w:sz w:val="22"/>
          <w:szCs w:val="22"/>
        </w:rPr>
        <w:tab/>
      </w:r>
      <w:r w:rsidRPr="00134EB5">
        <w:rPr>
          <w:rFonts w:ascii="Arial Narrow" w:hAnsi="Arial Narrow" w:cs="Arial"/>
          <w:sz w:val="22"/>
          <w:szCs w:val="22"/>
        </w:rPr>
        <w:tab/>
      </w:r>
      <w:r w:rsidR="009D1A0C">
        <w:rPr>
          <w:rFonts w:ascii="Arial Narrow" w:hAnsi="Arial Narrow" w:cs="Arial"/>
          <w:sz w:val="22"/>
          <w:szCs w:val="22"/>
        </w:rPr>
        <w:t xml:space="preserve">          </w:t>
      </w:r>
      <w:r w:rsidRPr="00134EB5">
        <w:rPr>
          <w:rFonts w:ascii="Arial Narrow" w:hAnsi="Arial Narrow" w:cs="Arial"/>
          <w:sz w:val="22"/>
          <w:szCs w:val="22"/>
        </w:rPr>
        <w:t xml:space="preserve">C.C. </w:t>
      </w:r>
      <w:sdt>
        <w:sdtPr>
          <w:rPr>
            <w:rFonts w:ascii="Arial Narrow" w:hAnsi="Arial Narrow" w:cs="Arial"/>
            <w:sz w:val="22"/>
            <w:szCs w:val="22"/>
          </w:rPr>
          <w:id w:val="-1133250748"/>
          <w:placeholder>
            <w:docPart w:val="84DB53DEC5C7475C9F754E361874F39C"/>
          </w:placeholder>
          <w:showingPlcHdr/>
        </w:sdtPr>
        <w:sdtContent>
          <w:r w:rsidR="00505D3D">
            <w:rPr>
              <w:rStyle w:val="PlaceholderText"/>
            </w:rPr>
            <w:t>Cédula</w:t>
          </w:r>
          <w:r w:rsidR="00505D3D" w:rsidRPr="002D5D0E">
            <w:rPr>
              <w:rStyle w:val="PlaceholderText"/>
            </w:rPr>
            <w:t>.</w:t>
          </w:r>
        </w:sdtContent>
      </w:sdt>
      <w:r w:rsidR="00505D3D">
        <w:rPr>
          <w:rFonts w:ascii="Arial Narrow" w:hAnsi="Arial Narrow" w:cs="Arial"/>
          <w:sz w:val="22"/>
          <w:szCs w:val="22"/>
        </w:rPr>
        <w:t xml:space="preserve"> </w:t>
      </w:r>
      <w:r w:rsidRPr="00134EB5">
        <w:rPr>
          <w:rFonts w:ascii="Arial Narrow" w:hAnsi="Arial Narrow" w:cs="Arial"/>
          <w:sz w:val="22"/>
          <w:szCs w:val="22"/>
        </w:rPr>
        <w:t>de</w:t>
      </w:r>
      <w:r w:rsidR="00FE3815">
        <w:rPr>
          <w:rFonts w:ascii="Arial Narrow" w:hAnsi="Arial Narrow" w:cs="Arial"/>
          <w:sz w:val="22"/>
          <w:szCs w:val="22"/>
        </w:rPr>
        <w:t xml:space="preserve"> </w:t>
      </w:r>
      <w:sdt>
        <w:sdtPr>
          <w:rPr>
            <w:rFonts w:ascii="Arial Narrow" w:hAnsi="Arial Narrow" w:cs="Arial"/>
            <w:sz w:val="22"/>
            <w:szCs w:val="22"/>
          </w:rPr>
          <w:id w:val="905035585"/>
          <w:placeholder>
            <w:docPart w:val="A138910457CC46969D1D1D15D0BBD5C8"/>
          </w:placeholder>
          <w:showingPlcHdr/>
        </w:sdtPr>
        <w:sdtContent>
          <w:r w:rsidR="00FE3815">
            <w:rPr>
              <w:rStyle w:val="PlaceholderText"/>
            </w:rPr>
            <w:t>Ciudad</w:t>
          </w:r>
        </w:sdtContent>
      </w:sdt>
    </w:p>
    <w:sectPr w:rsidR="000B6E4F" w:rsidSect="00FD6F59">
      <w:footnotePr>
        <w:pos w:val="beneathText"/>
      </w:footnotePr>
      <w:pgSz w:w="12242" w:h="15842" w:code="1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77"/>
    <w:rsid w:val="00000894"/>
    <w:rsid w:val="000856A7"/>
    <w:rsid w:val="0009038B"/>
    <w:rsid w:val="000B358A"/>
    <w:rsid w:val="000B6E4F"/>
    <w:rsid w:val="00134EB5"/>
    <w:rsid w:val="00321CB0"/>
    <w:rsid w:val="003819CD"/>
    <w:rsid w:val="00505D3D"/>
    <w:rsid w:val="005127DA"/>
    <w:rsid w:val="00527593"/>
    <w:rsid w:val="005C2DBB"/>
    <w:rsid w:val="007108AD"/>
    <w:rsid w:val="00716AF2"/>
    <w:rsid w:val="00767377"/>
    <w:rsid w:val="007F49C2"/>
    <w:rsid w:val="00817599"/>
    <w:rsid w:val="00895686"/>
    <w:rsid w:val="009222DC"/>
    <w:rsid w:val="00933EB6"/>
    <w:rsid w:val="00952CFA"/>
    <w:rsid w:val="00991EE3"/>
    <w:rsid w:val="009C5796"/>
    <w:rsid w:val="009C6B1D"/>
    <w:rsid w:val="009D1A0C"/>
    <w:rsid w:val="009F61AA"/>
    <w:rsid w:val="00A92CDF"/>
    <w:rsid w:val="00B21B09"/>
    <w:rsid w:val="00B86F25"/>
    <w:rsid w:val="00C02D68"/>
    <w:rsid w:val="00C27AD0"/>
    <w:rsid w:val="00C91B4D"/>
    <w:rsid w:val="00CB4A7C"/>
    <w:rsid w:val="00CE4175"/>
    <w:rsid w:val="00CE7CE0"/>
    <w:rsid w:val="00D62046"/>
    <w:rsid w:val="00DF560F"/>
    <w:rsid w:val="00E955D3"/>
    <w:rsid w:val="00EC0EC0"/>
    <w:rsid w:val="00ED42E9"/>
    <w:rsid w:val="00F01839"/>
    <w:rsid w:val="00F63296"/>
    <w:rsid w:val="00FD45CF"/>
    <w:rsid w:val="00FD673C"/>
    <w:rsid w:val="00FD6F59"/>
    <w:rsid w:val="00FE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4E9A"/>
  <w15:chartTrackingRefBased/>
  <w15:docId w15:val="{512C6055-68AB-4DF4-89B2-A1F1A6710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6z1">
    <w:name w:val="WW8Num6z1"/>
    <w:rPr>
      <w:rFonts w:ascii="Wingdings" w:hAnsi="Wingdings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2z0">
    <w:name w:val="WW8Num12z0"/>
    <w:rPr>
      <w:rFonts w:ascii="Symbol" w:eastAsia="Times New Roman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Fuentedeprrafopredeter1">
    <w:name w:val="Fuente de párrafo predeter.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0"/>
      <w:szCs w:val="20"/>
      <w:lang w:val="es-ES_tradnl"/>
    </w:rPr>
  </w:style>
  <w:style w:type="paragraph" w:styleId="List">
    <w:name w:val="List"/>
    <w:basedOn w:val="BodyText"/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Title">
    <w:name w:val="Title"/>
    <w:basedOn w:val="Normal"/>
    <w:next w:val="Subtitle"/>
    <w:qFormat/>
    <w:pPr>
      <w:jc w:val="center"/>
    </w:pPr>
    <w:rPr>
      <w:rFonts w:ascii="Arial" w:hAnsi="Arial"/>
      <w:b/>
      <w:szCs w:val="20"/>
      <w:lang w:val="es-ES_tradnl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BodyTextIndent">
    <w:name w:val="Body Text Indent"/>
    <w:basedOn w:val="Normal"/>
    <w:pPr>
      <w:ind w:left="709" w:hanging="709"/>
      <w:jc w:val="both"/>
    </w:pPr>
    <w:rPr>
      <w:rFonts w:ascii="Arial" w:hAnsi="Arial"/>
      <w:sz w:val="22"/>
      <w:szCs w:val="20"/>
      <w:lang w:val="es-ES_tradnl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character" w:styleId="PlaceholderText">
    <w:name w:val="Placeholder Text"/>
    <w:basedOn w:val="DefaultParagraphFont"/>
    <w:uiPriority w:val="99"/>
    <w:semiHidden/>
    <w:rsid w:val="00933EB6"/>
    <w:rPr>
      <w:color w:val="808080"/>
    </w:rPr>
  </w:style>
  <w:style w:type="character" w:styleId="Hyperlink">
    <w:name w:val="Hyperlink"/>
    <w:basedOn w:val="DefaultParagraphFont"/>
    <w:rsid w:val="00CE41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perfilesycapacidades.javeriana.edu.co/es/persons/david.arango/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l\OneDrive\Documentos\GitHub\graduation_project\Carta%20Presentaci&#243;n%20TG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7976CE66824DDDA034F3453E349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AF133-3DEC-40FD-80EA-71247B7FB311}"/>
      </w:docPartPr>
      <w:docPartBody>
        <w:p w:rsidR="009A69AE" w:rsidRDefault="00000000">
          <w:pPr>
            <w:pStyle w:val="977976CE66824DDDA034F3453E34955A"/>
          </w:pPr>
          <w:r w:rsidRPr="002D5D0E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BCA607CE4D8E44AC9D4C057CE450F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686CA-719A-49A7-84DB-F5CDDDB151F8}"/>
      </w:docPartPr>
      <w:docPartBody>
        <w:p w:rsidR="009A69AE" w:rsidRDefault="00000000">
          <w:pPr>
            <w:pStyle w:val="BCA607CE4D8E44AC9D4C057CE450F37F"/>
          </w:pPr>
          <w:r w:rsidRPr="002D5D0E">
            <w:rPr>
              <w:rStyle w:val="PlaceholderText"/>
            </w:rPr>
            <w:t>Elija un elemento.</w:t>
          </w:r>
        </w:p>
      </w:docPartBody>
    </w:docPart>
    <w:docPart>
      <w:docPartPr>
        <w:name w:val="464D9B59AC9945A3A53A8F7C4528A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679DB-7E93-4C0B-83D6-1688DC46E642}"/>
      </w:docPartPr>
      <w:docPartBody>
        <w:p w:rsidR="009A69AE" w:rsidRDefault="00000000">
          <w:pPr>
            <w:pStyle w:val="464D9B59AC9945A3A53A8F7C4528AE54"/>
          </w:pPr>
          <w:r w:rsidRPr="002D5D0E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0D44A3B1F414CDEBD30CA8E1A435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450D0-CAC5-41E9-9255-5D7CB6D653CC}"/>
      </w:docPartPr>
      <w:docPartBody>
        <w:p w:rsidR="009A69AE" w:rsidRDefault="00000000">
          <w:pPr>
            <w:pStyle w:val="10D44A3B1F414CDEBD30CA8E1A435745"/>
          </w:pPr>
          <w:r w:rsidRPr="002D5D0E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3897CA074654D4CA92095EB44BC8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4632F-6CE2-441E-97E7-E02C00AF73C2}"/>
      </w:docPartPr>
      <w:docPartBody>
        <w:p w:rsidR="009A69AE" w:rsidRDefault="00000000">
          <w:pPr>
            <w:pStyle w:val="D3897CA074654D4CA92095EB44BC8CCC"/>
          </w:pPr>
          <w:r w:rsidRPr="002D5D0E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1611BB7A65144DE68948D1759E10F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3ECF8-38DF-4553-ADED-4D2E7910947F}"/>
      </w:docPartPr>
      <w:docPartBody>
        <w:p w:rsidR="009A69AE" w:rsidRDefault="00000000">
          <w:pPr>
            <w:pStyle w:val="1611BB7A65144DE68948D1759E10F287"/>
          </w:pPr>
          <w:r w:rsidRPr="002D5D0E">
            <w:rPr>
              <w:rStyle w:val="PlaceholderText"/>
            </w:rPr>
            <w:t>Elija un elemento.</w:t>
          </w:r>
        </w:p>
      </w:docPartBody>
    </w:docPart>
    <w:docPart>
      <w:docPartPr>
        <w:name w:val="8CE1C0EE969C43CF9E4620E5E8B7C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BE9C7-6ED2-49B6-A9CC-70AFDA0BB68D}"/>
      </w:docPartPr>
      <w:docPartBody>
        <w:p w:rsidR="009A69AE" w:rsidRDefault="00000000">
          <w:pPr>
            <w:pStyle w:val="8CE1C0EE969C43CF9E4620E5E8B7CE6F"/>
          </w:pPr>
          <w:r w:rsidRPr="002D5D0E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4F420A4DD73A470D999D791AA1D62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2154D-E998-4CA4-86CE-73AD15A03E58}"/>
      </w:docPartPr>
      <w:docPartBody>
        <w:p w:rsidR="009A69AE" w:rsidRDefault="00000000">
          <w:pPr>
            <w:pStyle w:val="4F420A4DD73A470D999D791AA1D62236"/>
          </w:pPr>
          <w:r>
            <w:rPr>
              <w:rStyle w:val="PlaceholderText"/>
            </w:rPr>
            <w:t>Nombre del Estudiante</w:t>
          </w:r>
          <w:r w:rsidRPr="002D5D0E">
            <w:rPr>
              <w:rStyle w:val="PlaceholderText"/>
            </w:rPr>
            <w:t>.</w:t>
          </w:r>
        </w:p>
      </w:docPartBody>
    </w:docPart>
    <w:docPart>
      <w:docPartPr>
        <w:name w:val="C5327E9DE3A24324A67C6E5B50EF8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DD620-178E-451F-BDE4-A05E6EE138F6}"/>
      </w:docPartPr>
      <w:docPartBody>
        <w:p w:rsidR="009A69AE" w:rsidRDefault="00000000">
          <w:pPr>
            <w:pStyle w:val="C5327E9DE3A24324A67C6E5B50EF8DCC"/>
          </w:pPr>
          <w:r>
            <w:rPr>
              <w:rStyle w:val="PlaceholderText"/>
            </w:rPr>
            <w:t>Nombre del Director del Proyecto</w:t>
          </w:r>
        </w:p>
      </w:docPartBody>
    </w:docPart>
    <w:docPart>
      <w:docPartPr>
        <w:name w:val="FFD31E2CF7CA4DBEA12090266CC17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06C10-83B0-4128-8BED-EE775BEF9C3E}"/>
      </w:docPartPr>
      <w:docPartBody>
        <w:p w:rsidR="009A69AE" w:rsidRDefault="00000000">
          <w:pPr>
            <w:pStyle w:val="FFD31E2CF7CA4DBEA12090266CC172F4"/>
          </w:pPr>
          <w:r>
            <w:rPr>
              <w:rStyle w:val="PlaceholderText"/>
            </w:rPr>
            <w:t>Cédula</w:t>
          </w:r>
        </w:p>
      </w:docPartBody>
    </w:docPart>
    <w:docPart>
      <w:docPartPr>
        <w:name w:val="29D6BDF478794BA4AE85E849EF159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B2AB9-9E49-4C6F-B66E-57B8CD9D3C2E}"/>
      </w:docPartPr>
      <w:docPartBody>
        <w:p w:rsidR="009A69AE" w:rsidRDefault="00000000">
          <w:pPr>
            <w:pStyle w:val="29D6BDF478794BA4AE85E849EF159D08"/>
          </w:pPr>
          <w:r>
            <w:rPr>
              <w:rStyle w:val="PlaceholderText"/>
            </w:rPr>
            <w:t>Ciudad</w:t>
          </w:r>
        </w:p>
      </w:docPartBody>
    </w:docPart>
    <w:docPart>
      <w:docPartPr>
        <w:name w:val="84DB53DEC5C7475C9F754E361874F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5530B-1478-4E41-9B7B-083E5EB25C20}"/>
      </w:docPartPr>
      <w:docPartBody>
        <w:p w:rsidR="009A69AE" w:rsidRDefault="00000000">
          <w:pPr>
            <w:pStyle w:val="84DB53DEC5C7475C9F754E361874F39C"/>
          </w:pPr>
          <w:r>
            <w:rPr>
              <w:rStyle w:val="PlaceholderText"/>
            </w:rPr>
            <w:t>Cédula</w:t>
          </w:r>
          <w:r w:rsidRPr="002D5D0E">
            <w:rPr>
              <w:rStyle w:val="PlaceholderText"/>
            </w:rPr>
            <w:t>.</w:t>
          </w:r>
        </w:p>
      </w:docPartBody>
    </w:docPart>
    <w:docPart>
      <w:docPartPr>
        <w:name w:val="A138910457CC46969D1D1D15D0BBD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0A2DD-1C55-4C50-8ECC-DE46833D3A0D}"/>
      </w:docPartPr>
      <w:docPartBody>
        <w:p w:rsidR="009A69AE" w:rsidRDefault="00000000">
          <w:pPr>
            <w:pStyle w:val="A138910457CC46969D1D1D15D0BBD5C8"/>
          </w:pPr>
          <w:r>
            <w:rPr>
              <w:rStyle w:val="PlaceholderText"/>
            </w:rPr>
            <w:t>Ciudad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D23"/>
    <w:rsid w:val="0024718F"/>
    <w:rsid w:val="007F49C2"/>
    <w:rsid w:val="009A69AE"/>
    <w:rsid w:val="00C02D68"/>
    <w:rsid w:val="00CD4C61"/>
    <w:rsid w:val="00EC0EC0"/>
    <w:rsid w:val="00FB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77976CE66824DDDA034F3453E34955A">
    <w:name w:val="977976CE66824DDDA034F3453E34955A"/>
  </w:style>
  <w:style w:type="paragraph" w:customStyle="1" w:styleId="BCA607CE4D8E44AC9D4C057CE450F37F">
    <w:name w:val="BCA607CE4D8E44AC9D4C057CE450F37F"/>
  </w:style>
  <w:style w:type="paragraph" w:customStyle="1" w:styleId="464D9B59AC9945A3A53A8F7C4528AE54">
    <w:name w:val="464D9B59AC9945A3A53A8F7C4528AE54"/>
  </w:style>
  <w:style w:type="paragraph" w:customStyle="1" w:styleId="10D44A3B1F414CDEBD30CA8E1A435745">
    <w:name w:val="10D44A3B1F414CDEBD30CA8E1A435745"/>
  </w:style>
  <w:style w:type="paragraph" w:customStyle="1" w:styleId="D3897CA074654D4CA92095EB44BC8CCC">
    <w:name w:val="D3897CA074654D4CA92095EB44BC8CCC"/>
  </w:style>
  <w:style w:type="paragraph" w:customStyle="1" w:styleId="1611BB7A65144DE68948D1759E10F287">
    <w:name w:val="1611BB7A65144DE68948D1759E10F287"/>
  </w:style>
  <w:style w:type="paragraph" w:customStyle="1" w:styleId="8CE1C0EE969C43CF9E4620E5E8B7CE6F">
    <w:name w:val="8CE1C0EE969C43CF9E4620E5E8B7CE6F"/>
  </w:style>
  <w:style w:type="paragraph" w:customStyle="1" w:styleId="4F420A4DD73A470D999D791AA1D62236">
    <w:name w:val="4F420A4DD73A470D999D791AA1D62236"/>
  </w:style>
  <w:style w:type="paragraph" w:customStyle="1" w:styleId="C5327E9DE3A24324A67C6E5B50EF8DCC">
    <w:name w:val="C5327E9DE3A24324A67C6E5B50EF8DCC"/>
  </w:style>
  <w:style w:type="paragraph" w:customStyle="1" w:styleId="FFD31E2CF7CA4DBEA12090266CC172F4">
    <w:name w:val="FFD31E2CF7CA4DBEA12090266CC172F4"/>
  </w:style>
  <w:style w:type="paragraph" w:customStyle="1" w:styleId="29D6BDF478794BA4AE85E849EF159D08">
    <w:name w:val="29D6BDF478794BA4AE85E849EF159D08"/>
  </w:style>
  <w:style w:type="paragraph" w:customStyle="1" w:styleId="84DB53DEC5C7475C9F754E361874F39C">
    <w:name w:val="84DB53DEC5C7475C9F754E361874F39C"/>
  </w:style>
  <w:style w:type="paragraph" w:customStyle="1" w:styleId="A138910457CC46969D1D1D15D0BBD5C8">
    <w:name w:val="A138910457CC46969D1D1D15D0BBD5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A523294EBDE94C8C8676CAE3B570B9" ma:contentTypeVersion="10" ma:contentTypeDescription="Create a new document." ma:contentTypeScope="" ma:versionID="5f17b12e79b1d569132a238923f64b5b">
  <xsd:schema xmlns:xsd="http://www.w3.org/2001/XMLSchema" xmlns:xs="http://www.w3.org/2001/XMLSchema" xmlns:p="http://schemas.microsoft.com/office/2006/metadata/properties" xmlns:ns2="77a86784-e881-4d20-acf0-c1b563fbec06" xmlns:ns3="fd65f6cd-5f25-4427-a5b0-29d7b2a92720" targetNamespace="http://schemas.microsoft.com/office/2006/metadata/properties" ma:root="true" ma:fieldsID="41312b5a9893419e3d10de3840f50593" ns2:_="" ns3:_="">
    <xsd:import namespace="77a86784-e881-4d20-acf0-c1b563fbec06"/>
    <xsd:import namespace="fd65f6cd-5f25-4427-a5b0-29d7b2a92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86784-e881-4d20-acf0-c1b563fbe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65f6cd-5f25-4427-a5b0-29d7b2a92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2ED5E3-6E10-4BE1-8FD6-8AB6A72284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86784-e881-4d20-acf0-c1b563fbec06"/>
    <ds:schemaRef ds:uri="fd65f6cd-5f25-4427-a5b0-29d7b2a92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81AD0C-3714-4696-A7E7-67C5FE9E67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3945F3-E368-4CC3-810A-1FA0E84C63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Presentación TG </Template>
  <TotalTime>21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Carta Presentación</vt:lpstr>
      <vt:lpstr>Carta Presentación</vt:lpstr>
    </vt:vector>
  </TitlesOfParts>
  <Company>Maestría en Ingeniería. Pontificia Universidad Javeriana - Cali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Presentación</dc:title>
  <dc:subject>Anteproyecto Trabajo de Grado Maestría</dc:subject>
  <dc:creator>josel</dc:creator>
  <cp:keywords/>
  <cp:lastModifiedBy>JOSE MUNEVAR DIAZ</cp:lastModifiedBy>
  <cp:revision>4</cp:revision>
  <cp:lastPrinted>2007-06-12T16:22:00Z</cp:lastPrinted>
  <dcterms:created xsi:type="dcterms:W3CDTF">2026-05-20T21:03:00Z</dcterms:created>
  <dcterms:modified xsi:type="dcterms:W3CDTF">2026-05-20T21:58:00Z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0x010100F3A523294EBDE94C8C8676CAE3B570B9</vt:lpwstr>
  </property>
</Properties>
</file>